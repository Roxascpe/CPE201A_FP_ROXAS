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C40A" w14:textId="77777777" w:rsidR="00861FE0" w:rsidRPr="00FB0C1A" w:rsidRDefault="00000000" w:rsidP="00861FE0">
      <w:pPr>
        <w:pStyle w:val="Title"/>
      </w:pPr>
      <w:sdt>
        <w:sdtPr>
          <w:rPr>
            <w:noProof/>
          </w:rPr>
          <w:alias w:val="Title"/>
          <w:tag w:val=""/>
          <w:id w:val="-761913002"/>
          <w:placeholder>
            <w:docPart w:val="50EAF3449AD74A20B599F43961C917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61FE0">
            <w:rPr>
              <w:noProof/>
            </w:rPr>
            <w:t>Lab</w:t>
          </w:r>
          <w:r w:rsidR="00861FE0" w:rsidRPr="002E54AC">
            <w:rPr>
              <w:noProof/>
            </w:rPr>
            <w:t xml:space="preserve"> - </w:t>
          </w:r>
          <w:r w:rsidR="00861FE0">
            <w:rPr>
              <w:noProof/>
            </w:rPr>
            <w:t>Research a Hardware Upgrade</w:t>
          </w:r>
        </w:sdtContent>
      </w:sdt>
    </w:p>
    <w:p w14:paraId="37076E14" w14:textId="77777777" w:rsidR="00861FE0" w:rsidRDefault="00861FE0" w:rsidP="00861FE0">
      <w:pPr>
        <w:pStyle w:val="Heading1"/>
        <w:numPr>
          <w:ilvl w:val="0"/>
          <w:numId w:val="3"/>
        </w:numPr>
      </w:pPr>
      <w:r>
        <w:t>Introduction</w:t>
      </w:r>
    </w:p>
    <w:p w14:paraId="3316C2D1" w14:textId="77777777" w:rsidR="00861FE0" w:rsidRPr="002E54AC" w:rsidRDefault="00861FE0" w:rsidP="00861FE0">
      <w:pPr>
        <w:pStyle w:val="BodyTextL25"/>
      </w:pPr>
      <w:r>
        <w:t>U</w:t>
      </w:r>
      <w:r w:rsidRPr="002E54AC">
        <w:t xml:space="preserve">se the Internet, a newspaper, or a local store to gather information about hardware components. Your customer’s computer currently has </w:t>
      </w:r>
      <w:r>
        <w:t>one</w:t>
      </w:r>
      <w:r w:rsidRPr="002E54AC">
        <w:t xml:space="preserve"> </w:t>
      </w:r>
      <w:r>
        <w:t>m</w:t>
      </w:r>
      <w:r w:rsidRPr="002E54AC">
        <w:t>odule of 2 GB of RAM, a 500 GB hard disk drive, and a PCIe video adapter card with 256 MB of RAM. Your customer wants to be able to play advanced video games.</w:t>
      </w:r>
    </w:p>
    <w:p w14:paraId="0B3CA5B2" w14:textId="77777777" w:rsidR="00861FE0" w:rsidRDefault="00861FE0" w:rsidP="00861FE0">
      <w:pPr>
        <w:pStyle w:val="Heading1"/>
        <w:numPr>
          <w:ilvl w:val="0"/>
          <w:numId w:val="3"/>
        </w:numPr>
        <w:rPr>
          <w:noProof/>
        </w:rPr>
      </w:pPr>
      <w:r>
        <w:rPr>
          <w:noProof/>
        </w:rPr>
        <w:t>Instructions</w:t>
      </w:r>
    </w:p>
    <w:p w14:paraId="30AD4201" w14:textId="77777777" w:rsidR="00EC4B6E" w:rsidRPr="00EC4B6E" w:rsidRDefault="00861FE0" w:rsidP="00C4157B">
      <w:pPr>
        <w:pStyle w:val="Heading2"/>
        <w:rPr>
          <w:noProof/>
        </w:rPr>
      </w:pPr>
      <w:r>
        <w:rPr>
          <w:noProof/>
        </w:rPr>
        <w:t>Research memory options.</w:t>
      </w:r>
    </w:p>
    <w:p w14:paraId="01C9FDE1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two different </w:t>
      </w:r>
      <w:r>
        <w:rPr>
          <w:noProof/>
        </w:rPr>
        <w:t>8</w:t>
      </w:r>
      <w:r w:rsidRPr="002E54AC">
        <w:rPr>
          <w:noProof/>
        </w:rPr>
        <w:t xml:space="preserve"> GB </w:t>
      </w:r>
      <w:r>
        <w:rPr>
          <w:noProof/>
        </w:rPr>
        <w:t>m</w:t>
      </w:r>
      <w:r w:rsidRPr="002E54AC">
        <w:rPr>
          <w:noProof/>
        </w:rPr>
        <w:t>odules of DDR</w:t>
      </w:r>
      <w:r>
        <w:rPr>
          <w:noProof/>
        </w:rPr>
        <w:t>3.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memory options table"/>
        <w:tblDescription w:val="This table is where you can list information about 2 different 8 GB modules of DDR3. Type your answers in the cells listed as &quot;blank&quot;."/>
      </w:tblPr>
      <w:tblGrid>
        <w:gridCol w:w="4572"/>
        <w:gridCol w:w="4248"/>
        <w:gridCol w:w="1254"/>
      </w:tblGrid>
      <w:tr w:rsidR="00861FE0" w14:paraId="62A03087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</w:tcPr>
          <w:p w14:paraId="3D1D483A" w14:textId="77777777" w:rsidR="00861FE0" w:rsidRPr="005E6335" w:rsidRDefault="00861FE0" w:rsidP="00283585">
            <w:pPr>
              <w:pStyle w:val="TableHeading"/>
            </w:pPr>
            <w:r w:rsidRPr="005E6335">
              <w:t>Brand and Model Number</w:t>
            </w:r>
          </w:p>
        </w:tc>
        <w:tc>
          <w:tcPr>
            <w:tcW w:w="4331" w:type="dxa"/>
          </w:tcPr>
          <w:p w14:paraId="2768A859" w14:textId="77777777" w:rsidR="00861FE0" w:rsidRPr="005E6335" w:rsidRDefault="00861FE0" w:rsidP="00283585">
            <w:pPr>
              <w:pStyle w:val="TableHeading"/>
            </w:pPr>
            <w:r w:rsidRPr="005E6335">
              <w:t>Features</w:t>
            </w:r>
          </w:p>
        </w:tc>
        <w:tc>
          <w:tcPr>
            <w:tcW w:w="1261" w:type="dxa"/>
          </w:tcPr>
          <w:p w14:paraId="750F2F8D" w14:textId="77777777" w:rsidR="00861FE0" w:rsidRPr="005E6335" w:rsidRDefault="00861FE0" w:rsidP="00283585">
            <w:pPr>
              <w:pStyle w:val="TableHeading"/>
            </w:pPr>
            <w:r w:rsidRPr="005E6335">
              <w:t>Cost</w:t>
            </w:r>
          </w:p>
        </w:tc>
      </w:tr>
      <w:tr w:rsidR="00861FE0" w:rsidRPr="00CE7637" w14:paraId="40F787B4" w14:textId="77777777" w:rsidTr="00956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</w:tcPr>
          <w:p w14:paraId="36729212" w14:textId="0609A79F" w:rsidR="007E1CDD" w:rsidRPr="00956282" w:rsidRDefault="00956282" w:rsidP="00956282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Kingston: KVR16N11/8</w:t>
            </w:r>
          </w:p>
        </w:tc>
        <w:tc>
          <w:tcPr>
            <w:tcW w:w="4331" w:type="dxa"/>
            <w:shd w:val="clear" w:color="auto" w:fill="auto"/>
          </w:tcPr>
          <w:p w14:paraId="1A64619E" w14:textId="52CAB05D" w:rsidR="00861FE0" w:rsidRDefault="00956282" w:rsidP="00E9030A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8 GB</w:t>
            </w:r>
          </w:p>
          <w:p w14:paraId="3CCD9E8B" w14:textId="76079A1B" w:rsidR="00956282" w:rsidRDefault="00956282" w:rsidP="00E9030A">
            <w:pPr>
              <w:pStyle w:val="BodyTextL25"/>
              <w:ind w:left="0"/>
            </w:pPr>
            <w:r>
              <w:t>1.5V</w:t>
            </w:r>
          </w:p>
          <w:p w14:paraId="16FA6480" w14:textId="77777777" w:rsidR="00956282" w:rsidRDefault="00956282" w:rsidP="00956282">
            <w:pPr>
              <w:pStyle w:val="BodyTextL25"/>
            </w:pPr>
            <w:r>
              <w:t>1600MHz</w:t>
            </w:r>
          </w:p>
          <w:p w14:paraId="645A8D03" w14:textId="617DBAC1" w:rsidR="000A3351" w:rsidRPr="00956282" w:rsidRDefault="000A3351" w:rsidP="00956282">
            <w:pPr>
              <w:pStyle w:val="BodyTextL25"/>
            </w:pPr>
            <w:r>
              <w:t>CL11</w:t>
            </w:r>
          </w:p>
        </w:tc>
        <w:tc>
          <w:tcPr>
            <w:tcW w:w="1261" w:type="dxa"/>
            <w:shd w:val="clear" w:color="auto" w:fill="auto"/>
          </w:tcPr>
          <w:p w14:paraId="00E08914" w14:textId="2571DA75" w:rsidR="00861FE0" w:rsidRPr="00E9030A" w:rsidRDefault="00956282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 w:rsidRPr="00E9030A">
              <w:rPr>
                <w:i w:val="0"/>
                <w:iCs/>
                <w:color w:val="auto"/>
              </w:rPr>
              <w:t>4,897</w:t>
            </w:r>
            <w:r w:rsidR="000A3351">
              <w:rPr>
                <w:i w:val="0"/>
                <w:iCs/>
                <w:color w:val="auto"/>
              </w:rPr>
              <w:t>.00</w:t>
            </w:r>
          </w:p>
        </w:tc>
      </w:tr>
      <w:tr w:rsidR="00861FE0" w:rsidRPr="00CE7637" w14:paraId="4E35DD8D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</w:tcPr>
          <w:p w14:paraId="731DCA26" w14:textId="157C2499" w:rsidR="00861FE0" w:rsidRPr="00956282" w:rsidRDefault="00E9030A" w:rsidP="00E9030A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Corsair: PC3-12800U</w:t>
            </w:r>
          </w:p>
        </w:tc>
        <w:tc>
          <w:tcPr>
            <w:tcW w:w="4331" w:type="dxa"/>
            <w:shd w:val="clear" w:color="auto" w:fill="auto"/>
          </w:tcPr>
          <w:p w14:paraId="13B7968B" w14:textId="77777777" w:rsidR="00861FE0" w:rsidRDefault="00956282" w:rsidP="00E9030A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8 GB</w:t>
            </w:r>
          </w:p>
          <w:p w14:paraId="5B0A10A3" w14:textId="1BD67639" w:rsidR="00956282" w:rsidRDefault="00956282" w:rsidP="000A3351">
            <w:pPr>
              <w:pStyle w:val="BodyTextL25"/>
              <w:ind w:left="0"/>
            </w:pPr>
            <w:r>
              <w:t>1.5V</w:t>
            </w:r>
          </w:p>
          <w:p w14:paraId="5D9358E4" w14:textId="77777777" w:rsidR="00E9030A" w:rsidRDefault="00956282" w:rsidP="00E9030A">
            <w:pPr>
              <w:pStyle w:val="BodyTextL25"/>
            </w:pPr>
            <w:r>
              <w:t>1600MHz</w:t>
            </w:r>
          </w:p>
          <w:p w14:paraId="58E0FD3A" w14:textId="746B7B09" w:rsidR="000A3351" w:rsidRPr="00956282" w:rsidRDefault="000A3351" w:rsidP="00E9030A">
            <w:pPr>
              <w:pStyle w:val="BodyTextL25"/>
            </w:pPr>
            <w:r>
              <w:t>CL9/CL10</w:t>
            </w:r>
          </w:p>
        </w:tc>
        <w:tc>
          <w:tcPr>
            <w:tcW w:w="1261" w:type="dxa"/>
            <w:shd w:val="clear" w:color="auto" w:fill="auto"/>
          </w:tcPr>
          <w:p w14:paraId="4A5F89CA" w14:textId="481E641D" w:rsidR="00861FE0" w:rsidRPr="00E9030A" w:rsidRDefault="00E9030A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 w:rsidRPr="00E9030A">
              <w:rPr>
                <w:i w:val="0"/>
                <w:iCs/>
                <w:color w:val="auto"/>
              </w:rPr>
              <w:t>1,250</w:t>
            </w:r>
            <w:r w:rsidR="000A3351">
              <w:rPr>
                <w:i w:val="0"/>
                <w:iCs/>
                <w:color w:val="auto"/>
              </w:rPr>
              <w:t>.00</w:t>
            </w:r>
          </w:p>
        </w:tc>
      </w:tr>
    </w:tbl>
    <w:p w14:paraId="03815BE5" w14:textId="77777777" w:rsidR="008C54DE" w:rsidRDefault="008C54DE" w:rsidP="00E222D2">
      <w:pPr>
        <w:pStyle w:val="Heading3"/>
        <w:rPr>
          <w:noProof/>
        </w:rPr>
      </w:pPr>
      <w:r>
        <w:rPr>
          <w:noProof/>
        </w:rPr>
        <w:t>Question:</w:t>
      </w:r>
    </w:p>
    <w:p w14:paraId="14AF025D" w14:textId="77777777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RAM would you select? Be prepared to discuss your decisions regarding the RAM you select.</w:t>
      </w:r>
    </w:p>
    <w:p w14:paraId="18FA56AB" w14:textId="7F4590EE" w:rsidR="00861FE0" w:rsidRPr="000A3351" w:rsidRDefault="000A3351" w:rsidP="00F02504">
      <w:pPr>
        <w:pStyle w:val="AnswerLineL25"/>
        <w:ind w:firstLine="360"/>
        <w:rPr>
          <w:b w:val="0"/>
          <w:bCs/>
          <w:i w:val="0"/>
          <w:iCs/>
          <w:noProof/>
          <w:color w:val="auto"/>
        </w:rPr>
      </w:pPr>
      <w:r>
        <w:rPr>
          <w:b w:val="0"/>
          <w:bCs/>
          <w:i w:val="0"/>
          <w:iCs/>
          <w:noProof/>
          <w:color w:val="auto"/>
        </w:rPr>
        <w:t>Based on my research, I would select Corsair.</w:t>
      </w:r>
    </w:p>
    <w:p w14:paraId="56DBB064" w14:textId="77777777" w:rsidR="00861FE0" w:rsidRDefault="00861FE0" w:rsidP="00E222D2">
      <w:pPr>
        <w:pStyle w:val="Heading2"/>
        <w:rPr>
          <w:noProof/>
        </w:rPr>
      </w:pPr>
      <w:r>
        <w:rPr>
          <w:noProof/>
        </w:rPr>
        <w:lastRenderedPageBreak/>
        <w:t>Research hard disk drive options.</w:t>
      </w:r>
    </w:p>
    <w:p w14:paraId="450AD71A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</w:t>
      </w:r>
      <w:r>
        <w:rPr>
          <w:noProof/>
        </w:rPr>
        <w:t>a</w:t>
      </w:r>
      <w:r w:rsidRPr="002E54AC">
        <w:rPr>
          <w:noProof/>
        </w:rPr>
        <w:t xml:space="preserve"> </w:t>
      </w:r>
      <w:r>
        <w:rPr>
          <w:noProof/>
        </w:rPr>
        <w:t>3</w:t>
      </w:r>
      <w:r w:rsidRPr="002E54AC">
        <w:rPr>
          <w:noProof/>
        </w:rPr>
        <w:t xml:space="preserve"> TB 7200 rpm SATA 3 hard disk driv</w:t>
      </w:r>
      <w:r>
        <w:rPr>
          <w:noProof/>
        </w:rPr>
        <w:t>e and a 500GB or 1TB solid state drive (SSD).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hard disk options table"/>
        <w:tblDescription w:val="This table is where you can list information about different types of hard disk drives. Type your answers in the cells listed as &quot;blank&quot;."/>
      </w:tblPr>
      <w:tblGrid>
        <w:gridCol w:w="3460"/>
        <w:gridCol w:w="3569"/>
        <w:gridCol w:w="2793"/>
      </w:tblGrid>
      <w:tr w:rsidR="00861FE0" w:rsidRPr="00CE7637" w14:paraId="10B98633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</w:tcPr>
          <w:p w14:paraId="4BEAD411" w14:textId="77777777" w:rsidR="00861FE0" w:rsidRPr="0033044C" w:rsidRDefault="00861FE0" w:rsidP="00283585">
            <w:pPr>
              <w:pStyle w:val="TableHeading"/>
            </w:pPr>
            <w:r w:rsidRPr="0033044C">
              <w:t>Brand and Model Number</w:t>
            </w:r>
          </w:p>
        </w:tc>
        <w:tc>
          <w:tcPr>
            <w:tcW w:w="3569" w:type="dxa"/>
          </w:tcPr>
          <w:p w14:paraId="0AD65EEE" w14:textId="77777777" w:rsidR="00861FE0" w:rsidRPr="00B4590A" w:rsidRDefault="00861FE0" w:rsidP="00283585">
            <w:pPr>
              <w:pStyle w:val="TableHeading"/>
            </w:pPr>
            <w:r w:rsidRPr="00B4590A">
              <w:t>Features</w:t>
            </w:r>
          </w:p>
        </w:tc>
        <w:tc>
          <w:tcPr>
            <w:tcW w:w="2793" w:type="dxa"/>
          </w:tcPr>
          <w:p w14:paraId="5D048044" w14:textId="77777777" w:rsidR="00861FE0" w:rsidRPr="00B4590A" w:rsidRDefault="00861FE0" w:rsidP="00283585">
            <w:pPr>
              <w:pStyle w:val="TableHeading"/>
            </w:pPr>
            <w:r w:rsidRPr="00B4590A">
              <w:t>Cost</w:t>
            </w:r>
          </w:p>
        </w:tc>
      </w:tr>
      <w:tr w:rsidR="00861FE0" w:rsidRPr="00CE7637" w14:paraId="0CFB8BC8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</w:tcPr>
          <w:p w14:paraId="385E0FAB" w14:textId="39BFF606" w:rsidR="00861FE0" w:rsidRPr="00E9030A" w:rsidRDefault="00304C87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Seagate </w:t>
            </w:r>
            <w:proofErr w:type="spellStart"/>
            <w:r>
              <w:rPr>
                <w:i w:val="0"/>
                <w:iCs/>
                <w:color w:val="auto"/>
              </w:rPr>
              <w:t>BarraCuda</w:t>
            </w:r>
            <w:proofErr w:type="spellEnd"/>
            <w:r>
              <w:rPr>
                <w:i w:val="0"/>
                <w:iCs/>
                <w:color w:val="auto"/>
              </w:rPr>
              <w:t>: ST3000DM007</w:t>
            </w:r>
          </w:p>
        </w:tc>
        <w:tc>
          <w:tcPr>
            <w:tcW w:w="3569" w:type="dxa"/>
            <w:shd w:val="clear" w:color="auto" w:fill="auto"/>
          </w:tcPr>
          <w:p w14:paraId="18416A0D" w14:textId="77777777" w:rsidR="00861FE0" w:rsidRDefault="00304C87" w:rsidP="000A3351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7200rpm</w:t>
            </w:r>
          </w:p>
          <w:p w14:paraId="11414C2F" w14:textId="77777777" w:rsidR="00304C87" w:rsidRDefault="00304C87" w:rsidP="000A3351">
            <w:pPr>
              <w:pStyle w:val="BodyTextL25"/>
              <w:ind w:left="0"/>
            </w:pPr>
            <w:r>
              <w:t>3TB</w:t>
            </w:r>
          </w:p>
          <w:p w14:paraId="13B553E5" w14:textId="77777777" w:rsidR="00F02504" w:rsidRDefault="00F02504" w:rsidP="000A3351">
            <w:pPr>
              <w:pStyle w:val="BodyTextL25"/>
              <w:ind w:left="0"/>
            </w:pPr>
            <w:r>
              <w:t>150-190MB/s</w:t>
            </w:r>
          </w:p>
          <w:p w14:paraId="0B8BF55B" w14:textId="3BAC3AC9" w:rsidR="00F02504" w:rsidRPr="00304C87" w:rsidRDefault="00F02504" w:rsidP="000A3351">
            <w:pPr>
              <w:pStyle w:val="BodyTextL25"/>
              <w:ind w:left="0"/>
            </w:pPr>
            <w:r>
              <w:t>Internal SATA</w:t>
            </w:r>
          </w:p>
        </w:tc>
        <w:tc>
          <w:tcPr>
            <w:tcW w:w="2793" w:type="dxa"/>
            <w:shd w:val="clear" w:color="auto" w:fill="auto"/>
          </w:tcPr>
          <w:p w14:paraId="13505C8F" w14:textId="4B91B209" w:rsidR="00861FE0" w:rsidRPr="00E9030A" w:rsidRDefault="00304C87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4,586</w:t>
            </w:r>
            <w:r w:rsidR="000A3351">
              <w:rPr>
                <w:i w:val="0"/>
                <w:iCs/>
                <w:color w:val="auto"/>
              </w:rPr>
              <w:t>.00</w:t>
            </w:r>
          </w:p>
        </w:tc>
      </w:tr>
      <w:tr w:rsidR="00861FE0" w:rsidRPr="00CE7637" w14:paraId="79E71D91" w14:textId="77777777" w:rsidTr="00E90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  <w:tblHeader/>
        </w:trPr>
        <w:tc>
          <w:tcPr>
            <w:tcW w:w="3460" w:type="dxa"/>
            <w:shd w:val="clear" w:color="auto" w:fill="auto"/>
          </w:tcPr>
          <w:p w14:paraId="292E231E" w14:textId="6A5D986D" w:rsidR="00861FE0" w:rsidRPr="00E9030A" w:rsidRDefault="00304C87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proofErr w:type="spellStart"/>
            <w:r>
              <w:rPr>
                <w:i w:val="0"/>
                <w:iCs/>
                <w:color w:val="auto"/>
              </w:rPr>
              <w:t>Sandisk</w:t>
            </w:r>
            <w:proofErr w:type="spellEnd"/>
            <w:r>
              <w:rPr>
                <w:i w:val="0"/>
                <w:iCs/>
                <w:color w:val="auto"/>
              </w:rPr>
              <w:t>: SDSSDE81-4T00-G25</w:t>
            </w:r>
          </w:p>
        </w:tc>
        <w:tc>
          <w:tcPr>
            <w:tcW w:w="3569" w:type="dxa"/>
            <w:shd w:val="clear" w:color="auto" w:fill="auto"/>
          </w:tcPr>
          <w:p w14:paraId="522EB9C7" w14:textId="217CADF2" w:rsidR="00861FE0" w:rsidRDefault="00F02504" w:rsidP="000A3351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</w:t>
            </w:r>
            <w:r w:rsidR="00304C87">
              <w:rPr>
                <w:i w:val="0"/>
                <w:iCs/>
                <w:color w:val="auto"/>
              </w:rPr>
              <w:t>TB</w:t>
            </w:r>
          </w:p>
          <w:p w14:paraId="5A31A298" w14:textId="0D8239A2" w:rsidR="00304C87" w:rsidRDefault="00304C87" w:rsidP="000A3351">
            <w:pPr>
              <w:pStyle w:val="BodyTextL25"/>
              <w:ind w:left="0"/>
            </w:pPr>
            <w:r>
              <w:t>Compact</w:t>
            </w:r>
          </w:p>
          <w:p w14:paraId="16905A09" w14:textId="77777777" w:rsidR="00846E6D" w:rsidRDefault="00846E6D" w:rsidP="00304C87">
            <w:pPr>
              <w:pStyle w:val="BodyTextL25"/>
            </w:pPr>
            <w:r>
              <w:t>USB 3.2 Gen 2x2 Type C</w:t>
            </w:r>
          </w:p>
          <w:p w14:paraId="6A05F6DC" w14:textId="17CCB73F" w:rsidR="00846E6D" w:rsidRPr="00304C87" w:rsidRDefault="00846E6D" w:rsidP="00304C87">
            <w:pPr>
              <w:pStyle w:val="BodyTextL25"/>
            </w:pPr>
            <w:r>
              <w:t xml:space="preserve">Up to 2000 MB/s </w:t>
            </w:r>
          </w:p>
        </w:tc>
        <w:tc>
          <w:tcPr>
            <w:tcW w:w="2793" w:type="dxa"/>
            <w:shd w:val="clear" w:color="auto" w:fill="auto"/>
          </w:tcPr>
          <w:p w14:paraId="01DC4246" w14:textId="4AF41C0F" w:rsidR="00861FE0" w:rsidRPr="00E9030A" w:rsidRDefault="001D76F2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13, 286.41</w:t>
            </w:r>
          </w:p>
        </w:tc>
      </w:tr>
    </w:tbl>
    <w:p w14:paraId="32662EFA" w14:textId="77777777" w:rsidR="008C54DE" w:rsidRDefault="007E1CDD" w:rsidP="00294A88">
      <w:pPr>
        <w:pStyle w:val="Heading3"/>
        <w:rPr>
          <w:noProof/>
        </w:rPr>
      </w:pPr>
      <w:r>
        <w:rPr>
          <w:noProof/>
        </w:rPr>
        <w:lastRenderedPageBreak/>
        <w:t>Question</w:t>
      </w:r>
      <w:r w:rsidR="008C54DE">
        <w:rPr>
          <w:noProof/>
        </w:rPr>
        <w:t>:</w:t>
      </w:r>
    </w:p>
    <w:p w14:paraId="1524FB93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hard disk drive would you select? Be prepared to discuss your decisions regarding the hard disk drive you select.</w:t>
      </w:r>
    </w:p>
    <w:p w14:paraId="3ED54535" w14:textId="57016304" w:rsidR="00F02504" w:rsidRPr="002E54AC" w:rsidRDefault="00F02504" w:rsidP="00861FE0">
      <w:pPr>
        <w:pStyle w:val="BodyTextL25"/>
        <w:keepNext/>
        <w:rPr>
          <w:noProof/>
        </w:rPr>
      </w:pPr>
      <w:r>
        <w:rPr>
          <w:noProof/>
        </w:rPr>
        <w:tab/>
        <w:t xml:space="preserve">Based on my research, I prefer the Seagate BarraCuda. </w:t>
      </w:r>
    </w:p>
    <w:p w14:paraId="4A3354BF" w14:textId="77777777" w:rsidR="00861FE0" w:rsidRDefault="00861FE0" w:rsidP="00E222D2">
      <w:pPr>
        <w:pStyle w:val="Heading2"/>
        <w:rPr>
          <w:noProof/>
        </w:rPr>
      </w:pPr>
      <w:r>
        <w:rPr>
          <w:noProof/>
        </w:rPr>
        <w:t>Research video adapter card options.</w:t>
      </w:r>
    </w:p>
    <w:p w14:paraId="2E4706E5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two different PCIe video adapter cards with </w:t>
      </w:r>
      <w:r>
        <w:rPr>
          <w:noProof/>
        </w:rPr>
        <w:t xml:space="preserve">at least </w:t>
      </w:r>
      <w:r w:rsidRPr="002E54AC">
        <w:rPr>
          <w:noProof/>
        </w:rPr>
        <w:t>1 GB</w:t>
      </w:r>
      <w:r>
        <w:rPr>
          <w:noProof/>
        </w:rPr>
        <w:t xml:space="preserve"> of</w:t>
      </w:r>
      <w:r w:rsidRPr="002E54AC">
        <w:rPr>
          <w:noProof/>
        </w:rPr>
        <w:t xml:space="preserve"> RAM.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video card options table"/>
        <w:tblDescription w:val="This table is where you can list the information about video adapter card. Type your answers in the cells listed as &quot;blank&quot;."/>
      </w:tblPr>
      <w:tblGrid>
        <w:gridCol w:w="2967"/>
        <w:gridCol w:w="4503"/>
        <w:gridCol w:w="2172"/>
      </w:tblGrid>
      <w:tr w:rsidR="00861FE0" w14:paraId="037DA765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</w:tcPr>
          <w:p w14:paraId="75E03B0E" w14:textId="77777777" w:rsidR="00861FE0" w:rsidRPr="005E6335" w:rsidRDefault="00861FE0" w:rsidP="00283585">
            <w:pPr>
              <w:pStyle w:val="TableHeading"/>
            </w:pPr>
            <w:r w:rsidRPr="005E6335">
              <w:t>Brand and Model Number</w:t>
            </w:r>
          </w:p>
        </w:tc>
        <w:tc>
          <w:tcPr>
            <w:tcW w:w="4503" w:type="dxa"/>
          </w:tcPr>
          <w:p w14:paraId="36468D4F" w14:textId="77777777" w:rsidR="00861FE0" w:rsidRPr="005E6335" w:rsidRDefault="00861FE0" w:rsidP="00283585">
            <w:pPr>
              <w:pStyle w:val="TableHeading"/>
            </w:pPr>
            <w:r w:rsidRPr="005E6335">
              <w:t>Features</w:t>
            </w:r>
          </w:p>
        </w:tc>
        <w:tc>
          <w:tcPr>
            <w:tcW w:w="2172" w:type="dxa"/>
          </w:tcPr>
          <w:p w14:paraId="4BA7E80A" w14:textId="77777777" w:rsidR="00861FE0" w:rsidRPr="005E6335" w:rsidRDefault="00861FE0" w:rsidP="00283585">
            <w:pPr>
              <w:pStyle w:val="TableHeading"/>
            </w:pPr>
            <w:r w:rsidRPr="005E6335">
              <w:t>Cost</w:t>
            </w:r>
          </w:p>
        </w:tc>
      </w:tr>
      <w:tr w:rsidR="00861FE0" w:rsidRPr="00CE7637" w14:paraId="551F47A2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068B866A" w14:textId="296812F5" w:rsidR="00861FE0" w:rsidRPr="00E9030A" w:rsidRDefault="00846E6D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Gigabyte: GV-N1650WF2OC-4GD</w:t>
            </w:r>
          </w:p>
        </w:tc>
        <w:tc>
          <w:tcPr>
            <w:tcW w:w="4503" w:type="dxa"/>
            <w:shd w:val="clear" w:color="auto" w:fill="auto"/>
          </w:tcPr>
          <w:p w14:paraId="2B656958" w14:textId="77777777" w:rsidR="00861FE0" w:rsidRDefault="00846E6D" w:rsidP="000A3351">
            <w:pPr>
              <w:pStyle w:val="ConfigWindow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4GB RAM</w:t>
            </w:r>
          </w:p>
          <w:p w14:paraId="187A75B8" w14:textId="61AD838B" w:rsidR="00846E6D" w:rsidRDefault="00846E6D" w:rsidP="000A3351">
            <w:pPr>
              <w:pStyle w:val="BodyTextL25"/>
              <w:ind w:left="0"/>
            </w:pPr>
            <w:r>
              <w:t>Graphics – Integrated</w:t>
            </w:r>
          </w:p>
          <w:p w14:paraId="5EE802CD" w14:textId="77777777" w:rsidR="00846E6D" w:rsidRDefault="00846E6D" w:rsidP="000A3351">
            <w:pPr>
              <w:pStyle w:val="BodyTextL25"/>
              <w:ind w:left="0"/>
            </w:pPr>
            <w:r>
              <w:t>Video Processor: NVIDIA</w:t>
            </w:r>
          </w:p>
          <w:p w14:paraId="47D8DB34" w14:textId="77777777" w:rsidR="00846E6D" w:rsidRDefault="00846E6D" w:rsidP="000A3351">
            <w:pPr>
              <w:pStyle w:val="BodyTextL25"/>
              <w:ind w:left="0"/>
            </w:pPr>
            <w:r>
              <w:t>8002 MHz</w:t>
            </w:r>
          </w:p>
          <w:p w14:paraId="5ED30DE2" w14:textId="57E9B5EB" w:rsidR="00846E6D" w:rsidRDefault="00846E6D" w:rsidP="000A3351">
            <w:pPr>
              <w:pStyle w:val="BodyTextL25"/>
              <w:ind w:left="0"/>
            </w:pPr>
            <w:r>
              <w:t>2 Fans</w:t>
            </w:r>
          </w:p>
          <w:p w14:paraId="76A72A53" w14:textId="77777777" w:rsidR="00846E6D" w:rsidRDefault="00846E6D" w:rsidP="000A3351">
            <w:pPr>
              <w:pStyle w:val="BodyTextL25"/>
              <w:ind w:left="0"/>
            </w:pPr>
            <w:r>
              <w:t>Graphics Coprocessor NVIDIA GeForce GTX 1650</w:t>
            </w:r>
          </w:p>
          <w:p w14:paraId="31B0573E" w14:textId="3BB723C6" w:rsidR="001D76F2" w:rsidRPr="00846E6D" w:rsidRDefault="001D76F2" w:rsidP="000A3351">
            <w:pPr>
              <w:pStyle w:val="BodyTextL25"/>
              <w:ind w:left="0"/>
            </w:pPr>
            <w:r>
              <w:t>4 display monitors</w:t>
            </w:r>
          </w:p>
        </w:tc>
        <w:tc>
          <w:tcPr>
            <w:tcW w:w="2172" w:type="dxa"/>
            <w:shd w:val="clear" w:color="auto" w:fill="auto"/>
          </w:tcPr>
          <w:p w14:paraId="550FAAFB" w14:textId="36E9B48C" w:rsidR="00861FE0" w:rsidRPr="00E9030A" w:rsidRDefault="00846E6D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85,174.00 (With Shipping fee)</w:t>
            </w:r>
          </w:p>
        </w:tc>
      </w:tr>
      <w:tr w:rsidR="00861FE0" w:rsidRPr="00CE7637" w14:paraId="6F07538C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2C0BF3A2" w14:textId="18E5D141" w:rsidR="00861FE0" w:rsidRPr="00E9030A" w:rsidRDefault="000A335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proofErr w:type="spellStart"/>
            <w:r>
              <w:rPr>
                <w:i w:val="0"/>
                <w:iCs/>
                <w:color w:val="auto"/>
              </w:rPr>
              <w:t>PowerColor</w:t>
            </w:r>
            <w:proofErr w:type="spellEnd"/>
            <w:r>
              <w:rPr>
                <w:i w:val="0"/>
                <w:iCs/>
                <w:color w:val="auto"/>
              </w:rPr>
              <w:t>: AXRX 6500XT 4GBD6-DH/OC</w:t>
            </w:r>
          </w:p>
        </w:tc>
        <w:tc>
          <w:tcPr>
            <w:tcW w:w="4503" w:type="dxa"/>
            <w:shd w:val="clear" w:color="auto" w:fill="auto"/>
          </w:tcPr>
          <w:p w14:paraId="04111115" w14:textId="77777777" w:rsidR="00AE7569" w:rsidRDefault="000A3351" w:rsidP="000A3351">
            <w:pPr>
              <w:pStyle w:val="BodyTextL25"/>
              <w:ind w:left="0"/>
            </w:pPr>
            <w:r>
              <w:t>4 GB RAM</w:t>
            </w:r>
          </w:p>
          <w:p w14:paraId="70398D50" w14:textId="77777777" w:rsidR="000A3351" w:rsidRDefault="000A3351" w:rsidP="000A3351">
            <w:pPr>
              <w:pStyle w:val="BodyTextL25"/>
              <w:ind w:left="0"/>
            </w:pPr>
            <w:r>
              <w:t>2650 MHz</w:t>
            </w:r>
          </w:p>
          <w:p w14:paraId="47097506" w14:textId="77777777" w:rsidR="000A3351" w:rsidRDefault="000A3351" w:rsidP="000A3351">
            <w:pPr>
              <w:pStyle w:val="BodyTextL25"/>
              <w:ind w:left="0"/>
            </w:pPr>
            <w:r>
              <w:t>Video Processor: AMD</w:t>
            </w:r>
          </w:p>
          <w:p w14:paraId="4D656B64" w14:textId="3BF4EFCF" w:rsidR="000A3351" w:rsidRDefault="000A3351" w:rsidP="000A3351">
            <w:pPr>
              <w:pStyle w:val="BodyTextL25"/>
              <w:ind w:left="0"/>
            </w:pPr>
            <w:r>
              <w:t>2 Fans</w:t>
            </w:r>
          </w:p>
          <w:p w14:paraId="3667DE41" w14:textId="77777777" w:rsidR="000A3351" w:rsidRDefault="000A3351" w:rsidP="000A3351">
            <w:pPr>
              <w:pStyle w:val="BodyTextL25"/>
              <w:ind w:left="0"/>
            </w:pPr>
            <w:r>
              <w:t>Graphics Coprocessor: AMD Radeon RX 6500 XT</w:t>
            </w:r>
          </w:p>
          <w:p w14:paraId="618E6943" w14:textId="7B476267" w:rsidR="001D76F2" w:rsidRPr="00AE7569" w:rsidRDefault="001D76F2" w:rsidP="000A3351">
            <w:pPr>
              <w:pStyle w:val="BodyTextL25"/>
              <w:ind w:left="0"/>
            </w:pPr>
            <w:r>
              <w:t xml:space="preserve">2 display monitors </w:t>
            </w:r>
          </w:p>
        </w:tc>
        <w:tc>
          <w:tcPr>
            <w:tcW w:w="2172" w:type="dxa"/>
            <w:shd w:val="clear" w:color="auto" w:fill="auto"/>
          </w:tcPr>
          <w:p w14:paraId="2F692042" w14:textId="33217880" w:rsidR="00861FE0" w:rsidRPr="00E9030A" w:rsidRDefault="000A335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24,911.00</w:t>
            </w:r>
          </w:p>
        </w:tc>
      </w:tr>
    </w:tbl>
    <w:p w14:paraId="071D1E52" w14:textId="77777777" w:rsidR="008C54DE" w:rsidRDefault="008C54DE" w:rsidP="00294A88">
      <w:pPr>
        <w:pStyle w:val="Heading3"/>
        <w:rPr>
          <w:noProof/>
        </w:rPr>
      </w:pPr>
      <w:r>
        <w:rPr>
          <w:noProof/>
        </w:rPr>
        <w:t>Question:</w:t>
      </w:r>
    </w:p>
    <w:p w14:paraId="0320D808" w14:textId="77777777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video adapter card would you select? Be prepared to discuss your decisions regarding the video adapter card you select.</w:t>
      </w:r>
    </w:p>
    <w:p w14:paraId="58EA25AB" w14:textId="24DF3B69" w:rsidR="002A4F72" w:rsidRPr="001D76F2" w:rsidRDefault="001D76F2" w:rsidP="001D76F2">
      <w:pPr>
        <w:pStyle w:val="AnswerLineL25"/>
        <w:rPr>
          <w:b w:val="0"/>
          <w:bCs/>
          <w:i w:val="0"/>
          <w:iCs/>
          <w:noProof/>
          <w:color w:val="auto"/>
        </w:rPr>
      </w:pPr>
      <w:r>
        <w:rPr>
          <w:b w:val="0"/>
          <w:bCs/>
          <w:i w:val="0"/>
          <w:iCs/>
          <w:noProof/>
          <w:color w:val="auto"/>
        </w:rPr>
        <w:t xml:space="preserve">Based on my research, I would select PowerColor.  </w:t>
      </w:r>
    </w:p>
    <w:sectPr w:rsidR="002A4F72" w:rsidRPr="001D76F2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7DDA" w14:textId="77777777" w:rsidR="00FE1407" w:rsidRDefault="00FE1407" w:rsidP="00710659">
      <w:pPr>
        <w:spacing w:after="0" w:line="240" w:lineRule="auto"/>
      </w:pPr>
      <w:r>
        <w:separator/>
      </w:r>
    </w:p>
    <w:p w14:paraId="2D2BD430" w14:textId="77777777" w:rsidR="00FE1407" w:rsidRDefault="00FE1407"/>
  </w:endnote>
  <w:endnote w:type="continuationSeparator" w:id="0">
    <w:p w14:paraId="64E162A9" w14:textId="77777777" w:rsidR="00FE1407" w:rsidRDefault="00FE1407" w:rsidP="00710659">
      <w:pPr>
        <w:spacing w:after="0" w:line="240" w:lineRule="auto"/>
      </w:pPr>
      <w:r>
        <w:continuationSeparator/>
      </w:r>
    </w:p>
    <w:p w14:paraId="3592D3D3" w14:textId="77777777" w:rsidR="00FE1407" w:rsidRDefault="00FE14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0B1D" w14:textId="7777777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 w:rsidR="00EC4B6E">
      <w:t xml:space="preserve"> </w:t>
    </w:r>
    <w:sdt>
      <w:sdtPr>
        <w:alias w:val="Comments"/>
        <w:tag w:val=""/>
        <w:id w:val="-523941377"/>
        <w:placeholder>
          <w:docPart w:val="2750D10F34074C47BB3D9DD6EDC3E854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C4B6E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C658C0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12655" w14:textId="7777777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EC4B6E">
      <w:t xml:space="preserve"> </w:t>
    </w:r>
    <w:sdt>
      <w:sdtPr>
        <w:alias w:val="Comments"/>
        <w:tag w:val=""/>
        <w:id w:val="-1893028453"/>
        <w:placeholder>
          <w:docPart w:val="89B63803DAAE429AAE3E87BAFC49D9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C4B6E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C658C0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ECAD2" w14:textId="77777777" w:rsidR="00FE1407" w:rsidRDefault="00FE1407" w:rsidP="00710659">
      <w:pPr>
        <w:spacing w:after="0" w:line="240" w:lineRule="auto"/>
      </w:pPr>
      <w:r>
        <w:separator/>
      </w:r>
    </w:p>
    <w:p w14:paraId="520787D8" w14:textId="77777777" w:rsidR="00FE1407" w:rsidRDefault="00FE1407"/>
  </w:footnote>
  <w:footnote w:type="continuationSeparator" w:id="0">
    <w:p w14:paraId="62EDE266" w14:textId="77777777" w:rsidR="00FE1407" w:rsidRDefault="00FE1407" w:rsidP="00710659">
      <w:pPr>
        <w:spacing w:after="0" w:line="240" w:lineRule="auto"/>
      </w:pPr>
      <w:r>
        <w:continuationSeparator/>
      </w:r>
    </w:p>
    <w:p w14:paraId="5B136069" w14:textId="77777777" w:rsidR="00FE1407" w:rsidRDefault="00FE14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"/>
      <w:id w:val="1709459103"/>
      <w:placeholder>
        <w:docPart w:val="98BEE28186EA41FB982E8464A0EE473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FCA1E9C" w14:textId="77777777" w:rsidR="00926CB2" w:rsidRDefault="008E4468" w:rsidP="008402F2">
        <w:pPr>
          <w:pStyle w:val="PageHead"/>
        </w:pPr>
        <w:r>
          <w:rPr>
            <w:noProof/>
          </w:rPr>
          <w:t>Lab - Research a Hardware Upgrade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9F16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F07590"/>
    <w:multiLevelType w:val="multilevel"/>
    <w:tmpl w:val="BDF014B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E32E18B4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948589753">
    <w:abstractNumId w:val="8"/>
  </w:num>
  <w:num w:numId="2" w16cid:durableId="1179543086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717049219">
    <w:abstractNumId w:val="2"/>
  </w:num>
  <w:num w:numId="4" w16cid:durableId="1049722467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75999174">
    <w:abstractNumId w:val="4"/>
  </w:num>
  <w:num w:numId="6" w16cid:durableId="286081882">
    <w:abstractNumId w:val="0"/>
  </w:num>
  <w:num w:numId="7" w16cid:durableId="308899562">
    <w:abstractNumId w:val="1"/>
  </w:num>
  <w:num w:numId="8" w16cid:durableId="976834330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58445479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63186471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2107579369">
    <w:abstractNumId w:val="6"/>
  </w:num>
  <w:num w:numId="12" w16cid:durableId="464741744">
    <w:abstractNumId w:val="7"/>
  </w:num>
  <w:num w:numId="13" w16cid:durableId="80303945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E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71F0"/>
    <w:rsid w:val="00050BA4"/>
    <w:rsid w:val="00051738"/>
    <w:rsid w:val="0005242B"/>
    <w:rsid w:val="00052548"/>
    <w:rsid w:val="00060696"/>
    <w:rsid w:val="00067A67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3351"/>
    <w:rsid w:val="000B2344"/>
    <w:rsid w:val="000B7DE5"/>
    <w:rsid w:val="000C2118"/>
    <w:rsid w:val="000C6425"/>
    <w:rsid w:val="000C6E6E"/>
    <w:rsid w:val="000D55B4"/>
    <w:rsid w:val="000E65F0"/>
    <w:rsid w:val="000F072C"/>
    <w:rsid w:val="000F2074"/>
    <w:rsid w:val="000F6743"/>
    <w:rsid w:val="001006C2"/>
    <w:rsid w:val="00101BE8"/>
    <w:rsid w:val="00103401"/>
    <w:rsid w:val="00103A44"/>
    <w:rsid w:val="00103D36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2D4F"/>
    <w:rsid w:val="00186CE1"/>
    <w:rsid w:val="00191F00"/>
    <w:rsid w:val="00192F12"/>
    <w:rsid w:val="00193A75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A7DED"/>
    <w:rsid w:val="001B67D8"/>
    <w:rsid w:val="001B6F95"/>
    <w:rsid w:val="001C05A1"/>
    <w:rsid w:val="001C1D9E"/>
    <w:rsid w:val="001C5998"/>
    <w:rsid w:val="001C7C3B"/>
    <w:rsid w:val="001D5B6F"/>
    <w:rsid w:val="001D76F2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A88"/>
    <w:rsid w:val="00294C8F"/>
    <w:rsid w:val="002A0B2E"/>
    <w:rsid w:val="002A0DC1"/>
    <w:rsid w:val="002A4F72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4C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4991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22BA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6D99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26858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1A9F"/>
    <w:rsid w:val="00592329"/>
    <w:rsid w:val="00593386"/>
    <w:rsid w:val="00596998"/>
    <w:rsid w:val="0059790F"/>
    <w:rsid w:val="005A6E62"/>
    <w:rsid w:val="005B2FB3"/>
    <w:rsid w:val="005B3E18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CDD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42DB"/>
    <w:rsid w:val="0084564F"/>
    <w:rsid w:val="00846494"/>
    <w:rsid w:val="00846E6D"/>
    <w:rsid w:val="00847B20"/>
    <w:rsid w:val="008509D3"/>
    <w:rsid w:val="00853418"/>
    <w:rsid w:val="00857CF6"/>
    <w:rsid w:val="008610ED"/>
    <w:rsid w:val="00861C6A"/>
    <w:rsid w:val="00861FE0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5750"/>
    <w:rsid w:val="008B68E7"/>
    <w:rsid w:val="008B7FFD"/>
    <w:rsid w:val="008C286A"/>
    <w:rsid w:val="008C2920"/>
    <w:rsid w:val="008C4307"/>
    <w:rsid w:val="008C54DE"/>
    <w:rsid w:val="008D1675"/>
    <w:rsid w:val="008D23DF"/>
    <w:rsid w:val="008D73BF"/>
    <w:rsid w:val="008D7F09"/>
    <w:rsid w:val="008E00D5"/>
    <w:rsid w:val="008E4468"/>
    <w:rsid w:val="008E5B64"/>
    <w:rsid w:val="008E7DAA"/>
    <w:rsid w:val="008F0094"/>
    <w:rsid w:val="008F03EF"/>
    <w:rsid w:val="008F340F"/>
    <w:rsid w:val="008F56FA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6282"/>
    <w:rsid w:val="00963E34"/>
    <w:rsid w:val="00964DFA"/>
    <w:rsid w:val="0098155C"/>
    <w:rsid w:val="00983B77"/>
    <w:rsid w:val="00995C64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E7569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3CF"/>
    <w:rsid w:val="00BA6972"/>
    <w:rsid w:val="00BB1E0D"/>
    <w:rsid w:val="00BB26C8"/>
    <w:rsid w:val="00BB4D9B"/>
    <w:rsid w:val="00BB73FF"/>
    <w:rsid w:val="00BB7688"/>
    <w:rsid w:val="00BC7423"/>
    <w:rsid w:val="00BC7CAC"/>
    <w:rsid w:val="00BD2B71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37942"/>
    <w:rsid w:val="00C410D9"/>
    <w:rsid w:val="00C4157B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C0"/>
    <w:rsid w:val="00C670EE"/>
    <w:rsid w:val="00C67E3B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2D2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030A"/>
    <w:rsid w:val="00E97333"/>
    <w:rsid w:val="00EA486E"/>
    <w:rsid w:val="00EA4FA3"/>
    <w:rsid w:val="00EB001B"/>
    <w:rsid w:val="00EB3082"/>
    <w:rsid w:val="00EB57C9"/>
    <w:rsid w:val="00EB6C33"/>
    <w:rsid w:val="00EC4B6E"/>
    <w:rsid w:val="00EC6F62"/>
    <w:rsid w:val="00ED6019"/>
    <w:rsid w:val="00ED7830"/>
    <w:rsid w:val="00EE3909"/>
    <w:rsid w:val="00EF4205"/>
    <w:rsid w:val="00EF5939"/>
    <w:rsid w:val="00F01714"/>
    <w:rsid w:val="00F0250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0C1A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1407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9EDC9"/>
  <w15:docId w15:val="{56F513AD-68B5-4ECE-81C3-AFC7C548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B6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4157B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57B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E222D2"/>
    <w:pPr>
      <w:keepNext/>
      <w:spacing w:before="120" w:line="240" w:lineRule="auto"/>
      <w:ind w:left="36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C54DE"/>
    <w:pPr>
      <w:keepNext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A63CF"/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C415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4157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4157B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8C54DE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E222D2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82211C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8E44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BEE28186EA41FB982E8464A0EE4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629D9-B701-4EC3-AC32-995C48881264}"/>
      </w:docPartPr>
      <w:docPartBody>
        <w:p w:rsidR="00BF17CD" w:rsidRDefault="001C797B">
          <w:r w:rsidRPr="00FF013B">
            <w:rPr>
              <w:rStyle w:val="PlaceholderText"/>
            </w:rPr>
            <w:t>[Title]</w:t>
          </w:r>
        </w:p>
      </w:docPartBody>
    </w:docPart>
    <w:docPart>
      <w:docPartPr>
        <w:name w:val="50EAF3449AD74A20B599F43961C91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4EEB-AE2C-4197-9424-2862C13DB9E4}"/>
      </w:docPartPr>
      <w:docPartBody>
        <w:p w:rsidR="00731014" w:rsidRDefault="00BF17CD">
          <w:r w:rsidRPr="00236E4C">
            <w:rPr>
              <w:rStyle w:val="PlaceholderText"/>
            </w:rPr>
            <w:t>[Title]</w:t>
          </w:r>
        </w:p>
      </w:docPartBody>
    </w:docPart>
    <w:docPart>
      <w:docPartPr>
        <w:name w:val="89B63803DAAE429AAE3E87BAFC49D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DADBD-5562-4972-8709-60AEBA1CB6F8}"/>
      </w:docPartPr>
      <w:docPartBody>
        <w:p w:rsidR="00731014" w:rsidRDefault="00BF17CD">
          <w:r w:rsidRPr="00236E4C">
            <w:rPr>
              <w:rStyle w:val="PlaceholderText"/>
            </w:rPr>
            <w:t>[Comments]</w:t>
          </w:r>
        </w:p>
      </w:docPartBody>
    </w:docPart>
    <w:docPart>
      <w:docPartPr>
        <w:name w:val="2750D10F34074C47BB3D9DD6EDC3E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9A388-1392-4FE9-A5EB-55AC8F0DF0D2}"/>
      </w:docPartPr>
      <w:docPartBody>
        <w:p w:rsidR="00731014" w:rsidRDefault="00BF17CD">
          <w:r w:rsidRPr="00236E4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97B"/>
    <w:rsid w:val="001C797B"/>
    <w:rsid w:val="00581A9F"/>
    <w:rsid w:val="00731014"/>
    <w:rsid w:val="00A14C98"/>
    <w:rsid w:val="00BF17CD"/>
    <w:rsid w:val="00D206BF"/>
    <w:rsid w:val="00D57A85"/>
    <w:rsid w:val="00D7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17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71396D-962C-463C-9A81-F4A95F3A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84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Research a Hardware Upgrade</vt:lpstr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Research a Hardware Upgrade</dc:title>
  <dc:creator>User</dc:creator>
  <dc:description>2015</dc:description>
  <cp:lastModifiedBy>sheika roxas</cp:lastModifiedBy>
  <cp:revision>3</cp:revision>
  <cp:lastPrinted>2019-07-13T05:03:00Z</cp:lastPrinted>
  <dcterms:created xsi:type="dcterms:W3CDTF">2026-07-12T08:17:00Z</dcterms:created>
  <dcterms:modified xsi:type="dcterms:W3CDTF">2026-07-12T09:41:00Z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969b25f4-ea4d-466e-99be-7a6c5cc0dbab</vt:lpwstr>
  </property>
</Properties>
</file>